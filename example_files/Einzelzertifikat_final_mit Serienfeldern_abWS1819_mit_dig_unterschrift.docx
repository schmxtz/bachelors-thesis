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431"/>
        <w:gridCol w:w="5515"/>
        <w:gridCol w:w="270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31" w:type="dxa"/>
            <w:textDirection w:val="lrTb"/>
            <w:noWrap w:val="false"/>
          </w:tcPr>
          <w:p>
            <w:pPr>
              <w:pStyle w:val="823"/>
              <w:ind w:left="48" w:right="48"/>
            </w:pPr>
            <w:r>
              <w:fldChar w:fldCharType="begin"/>
            </w:r>
            <w:r>
              <w:instrText xml:space="preserve"> MERGEFIELD "Hochschule_1" </w:instrText>
            </w:r>
            <w:r>
              <w:fldChar w:fldCharType="separate"/>
            </w:r>
            <w:r>
              <w:t xml:space="preserve">«Hochschule_1»</w:t>
            </w:r>
            <w:r>
              <w:fldChar w:fldCharType="end"/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215" w:type="dxa"/>
            <w:textDirection w:val="lrTb"/>
            <w:noWrap w:val="false"/>
          </w:tcPr>
          <w:p>
            <w:pPr>
              <w:pStyle w:val="832"/>
              <w:ind w:left="228"/>
            </w:pPr>
            <w:r>
              <w:fldChar w:fldCharType="begin"/>
            </w:r>
            <w:r>
              <w:instrText xml:space="preserve"> MERGEFIELD "Anrede" </w:instrText>
            </w:r>
            <w:r>
              <w:fldChar w:fldCharType="separate"/>
            </w:r>
            <w:r>
              <w:t xml:space="preserve">«Anrede»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3"/>
            </w:pPr>
            <w:r>
              <w:fldChar w:fldCharType="begin"/>
            </w:r>
            <w:r>
              <w:instrText xml:space="preserve"> MERGEFIELD "Vorname" </w:instrText>
            </w:r>
            <w:r>
              <w:fldChar w:fldCharType="separate"/>
            </w:r>
            <w:r>
              <w:t xml:space="preserve">«Vorname»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"Nachname" </w:instrText>
            </w:r>
            <w:r>
              <w:fldChar w:fldCharType="separate"/>
            </w:r>
            <w:r>
              <w:t xml:space="preserve">«Nachname»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>
              <w:fldChar w:fldCharType="begin"/>
            </w:r>
            <w:r>
              <w:instrText xml:space="preserve"> MERGEFIELD "Z</w:instrText>
            </w:r>
            <w:r>
              <w:instrText xml:space="preserve">Titel" </w:instrText>
            </w:r>
            <w:r>
              <w:fldChar w:fldCharType="separate"/>
            </w:r>
            <w:r>
              <w:t xml:space="preserve">«ZTitel»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1"/>
              <w:ind w:left="228"/>
            </w:pPr>
            <w:r>
              <w:t xml:space="preserve">geboren am </w:t>
            </w:r>
            <w:r>
              <w:fldChar w:fldCharType="begin"/>
            </w:r>
            <w:r>
              <w:instrText xml:space="preserve"> MERGEFIELD "Geburtsdatum</w:instrText>
            </w:r>
            <w:r>
              <w:instrText xml:space="preserve">" </w:instrText>
            </w:r>
            <w:r>
              <w:fldChar w:fldCharType="separate"/>
            </w:r>
            <w:r>
              <w:t xml:space="preserve">«Geburtsdatum»</w:t>
            </w:r>
            <w:r>
              <w:fldChar w:fldCharType="end"/>
            </w:r>
            <w:r>
              <w:t xml:space="preserve"> in </w:t>
            </w:r>
            <w:r>
              <w:fldChar w:fldCharType="begin"/>
            </w:r>
            <w:r>
              <w:instrText xml:space="preserve"> MERGEFIELD "Geburtsort" </w:instrText>
            </w:r>
            <w:r>
              <w:fldChar w:fldCharType="separate"/>
            </w:r>
            <w:r>
              <w:t xml:space="preserve">«Geburtsort»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1"/>
              <w:ind w:left="228"/>
            </w:pPr>
            <w:r>
              <w:t xml:space="preserve">hat im </w:t>
            </w:r>
            <w:r>
              <w:fldChar w:fldCharType="begin"/>
            </w:r>
            <w:r>
              <w:instrText xml:space="preserve"> MERGEFIELD "Semester" </w:instrText>
            </w:r>
            <w:r>
              <w:fldChar w:fldCharType="separate"/>
            </w:r>
            <w:r>
              <w:t xml:space="preserve">«Semester»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MERGEFIELD "</w:instrText>
            </w:r>
            <w:r>
              <w:instrText xml:space="preserve">Text_Studienerfolg</w:instrText>
            </w:r>
            <w:r>
              <w:instrText xml:space="preserve">" </w:instrText>
            </w:r>
            <w:r>
              <w:fldChar w:fldCharType="separate"/>
            </w:r>
            <w:r>
              <w:t xml:space="preserve">«Text_Studienerfolg»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3"/>
            </w:pPr>
            <w:r>
              <w:fldChar w:fldCharType="begin"/>
            </w:r>
            <w:r>
              <w:instrText xml:space="preserve"> MERGEFIELD "Modul" </w:instrText>
            </w:r>
            <w:r>
              <w:fldChar w:fldCharType="separate"/>
            </w:r>
            <w:r>
              <w:t xml:space="preserve">«Modul»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1"/>
              <w:ind w:left="228"/>
            </w:pPr>
            <w:r>
              <w:fldChar w:fldCharType="begin"/>
            </w:r>
            <w:r>
              <w:instrText xml:space="preserve"> MERGEFIELD "</w:instrText>
            </w:r>
            <w:r>
              <w:instrText xml:space="preserve">Studienerfolg</w:instrText>
            </w:r>
            <w:r>
              <w:instrText xml:space="preserve">" </w:instrText>
            </w:r>
            <w:r>
              <w:fldChar w:fldCharType="separate"/>
            </w:r>
            <w:r>
              <w:t xml:space="preserve">«Studienerfolg»</w:t>
            </w:r>
            <w:r>
              <w:fldChar w:fldCharType="end"/>
            </w:r>
            <w:r/>
          </w:p>
          <w:p>
            <w:pPr>
              <w:pStyle w:val="831"/>
              <w:ind w:left="228"/>
            </w:pPr>
            <w:r/>
            <w:r/>
          </w:p>
          <w:p>
            <w:pPr>
              <w:pStyle w:val="834"/>
            </w:pPr>
            <w:r>
              <w:fldChar w:fldCharType="begin"/>
            </w:r>
            <w:r>
              <w:instrText xml:space="preserve"> MERGEFIELD "</w:instrText>
            </w:r>
            <w:r>
              <w:instrText xml:space="preserve">Note" </w:instrText>
            </w:r>
            <w:r>
              <w:fldChar w:fldCharType="separate"/>
            </w:r>
            <w:r>
              <w:t xml:space="preserve">«Note»</w:t>
            </w:r>
            <w:r>
              <w:fldChar w:fldCharType="end"/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31" w:type="dxa"/>
            <w:textDirection w:val="lrTb"/>
            <w:noWrap w:val="false"/>
          </w:tcPr>
          <w:p>
            <w:pPr>
              <w:pStyle w:val="824"/>
              <w:ind w:left="48" w:right="48"/>
            </w:pPr>
            <w:r>
              <w:rPr>
                <w:szCs w:val="20"/>
              </w:rPr>
              <w:fldChar w:fldCharType="begin"/>
            </w:r>
            <w:r>
              <w:rPr>
                <w:szCs w:val="20"/>
              </w:rPr>
              <w:instrText xml:space="preserve"> MERGEFI</w:instrText>
            </w:r>
            <w:r>
              <w:rPr>
                <w:szCs w:val="20"/>
              </w:rPr>
              <w:instrText xml:space="preserve">ELD "Hochschulort</w:instrText>
            </w:r>
            <w:r>
              <w:rPr>
                <w:szCs w:val="20"/>
              </w:rPr>
              <w:instrText xml:space="preserve">" </w:instrText>
            </w:r>
            <w:r>
              <w:rPr>
                <w:szCs w:val="20"/>
              </w:rPr>
              <w:fldChar w:fldCharType="separate"/>
            </w:r>
            <w:r>
              <w:rPr>
                <w:szCs w:val="20"/>
              </w:rPr>
              <w:t xml:space="preserve">«Hochschulort»</w:t>
            </w:r>
            <w:r>
              <w:rPr>
                <w:szCs w:val="20"/>
              </w:rPr>
              <w:fldChar w:fldCharType="end"/>
            </w:r>
            <w:r>
              <w:rPr>
                <w:szCs w:val="20"/>
              </w:rPr>
              <w:br/>
            </w:r>
            <w:r>
              <w:rPr>
                <w:szCs w:val="20"/>
              </w:rPr>
              <w:fldChar w:fldCharType="begin"/>
            </w:r>
            <w:r>
              <w:rPr>
                <w:szCs w:val="20"/>
              </w:rPr>
              <w:instrText xml:space="preserve"> MERGEFIELD "Prüfungsdatum" </w:instrText>
            </w:r>
            <w:r>
              <w:rPr>
                <w:szCs w:val="20"/>
              </w:rPr>
              <w:fldChar w:fldCharType="separate"/>
            </w:r>
            <w:r>
              <w:rPr>
                <w:szCs w:val="20"/>
              </w:rPr>
              <w:t xml:space="preserve">«Prüfungsdatum»</w:t>
            </w:r>
            <w:r>
              <w:rPr>
                <w:szCs w:val="20"/>
              </w:rPr>
              <w:fldChar w:fldCharType="end"/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515" w:type="dxa"/>
            <w:textDirection w:val="lrTb"/>
            <w:noWrap w:val="false"/>
          </w:tcPr>
          <w:p>
            <w:pPr>
              <w:pStyle w:val="835"/>
              <w:ind w:left="336" w:right="228" w:hanging="108"/>
            </w:pPr>
            <w:r>
              <w:t xml:space="preserve">Hochschule Trier</w:t>
            </w:r>
            <w:r/>
          </w:p>
          <w:p>
            <w:pPr>
              <w:pStyle w:val="835"/>
              <w:ind w:left="336" w:right="228" w:hanging="108"/>
            </w:pPr>
            <w:r>
              <w:t xml:space="preserve">Fachbereich Informatik</w:t>
            </w:r>
            <w:r/>
          </w:p>
          <w:p>
            <w:pPr>
              <w:pStyle w:val="835"/>
              <w:ind w:left="336" w:right="228" w:hanging="108"/>
            </w:pPr>
            <w:r>
              <w:t xml:space="preserve">Der Dekan</w:t>
            </w:r>
            <w:r/>
          </w:p>
          <w:p>
            <w:pPr>
              <w:pStyle w:val="836"/>
              <w:ind w:left="336" w:right="228" w:hanging="108"/>
            </w:pPr>
            <w:r/>
            <w:bookmarkStart w:id="0" w:name="_GoBack"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3366135</wp:posOffset>
                      </wp:positionH>
                      <wp:positionV relativeFrom="paragraph">
                        <wp:posOffset>107950</wp:posOffset>
                      </wp:positionV>
                      <wp:extent cx="1454785" cy="452755"/>
                      <wp:effectExtent l="0" t="0" r="0" b="4445"/>
                      <wp:wrapNone/>
                      <wp:docPr id="8" name="Grafik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Sig-k.knor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54785" cy="4527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position:absolute;z-index:251663360;o:allowoverlap:true;o:allowincell:true;mso-position-horizontal-relative:text;margin-left:265.1pt;mso-position-horizontal:absolute;mso-position-vertical-relative:text;margin-top:8.5pt;mso-position-vertical:absolute;width:114.5pt;height:35.6pt;mso-wrap-distance-left:9.0pt;mso-wrap-distance-top:0.0pt;mso-wrap-distance-right:9.0pt;mso-wrap-distance-bottom:0.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bookmarkEnd w:id="0"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156182</wp:posOffset>
                      </wp:positionH>
                      <wp:positionV relativeFrom="paragraph">
                        <wp:posOffset>163039</wp:posOffset>
                      </wp:positionV>
                      <wp:extent cx="1229215" cy="341867"/>
                      <wp:effectExtent l="0" t="0" r="0" b="1270"/>
                      <wp:wrapNone/>
                      <wp:docPr id="9" name="Grafik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9215" cy="3418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8" o:spid="_x0000_s8" type="#_x0000_t75" style="position:absolute;z-index:251661312;o:allowoverlap:true;o:allowincell:true;mso-position-horizontal-relative:text;margin-left:12.3pt;mso-position-horizontal:absolute;mso-position-vertical-relative:text;margin-top:12.8pt;mso-position-vertical:absolute;width:96.8pt;height:26.9pt;mso-wrap-distance-left:9.0pt;mso-wrap-distance-top:0.0pt;mso-wrap-distance-right:9.0pt;mso-wrap-distance-bottom:0.0pt;" stroked="f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t xml:space="preserve">Prof. Dr. rer. nat. H</w:t>
            </w:r>
            <w:r>
              <w:t xml:space="preserve">einz</w:t>
            </w:r>
            <w:r>
              <w:t xml:space="preserve"> Schmitz</w:t>
            </w:r>
            <w:r>
              <w:t xml:space="preserve">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00" w:type="dxa"/>
            <w:textDirection w:val="lrTb"/>
            <w:noWrap w:val="false"/>
          </w:tcPr>
          <w:p>
            <w:pPr>
              <w:pStyle w:val="838"/>
              <w:ind w:left="204" w:hanging="108"/>
            </w:pPr>
            <w:r>
              <w:t xml:space="preserve">Fach</w:t>
            </w:r>
            <w:r>
              <w:t xml:space="preserve">kommission Informatik</w:t>
            </w:r>
            <w:r/>
          </w:p>
          <w:p>
            <w:pPr>
              <w:pStyle w:val="838"/>
              <w:ind w:left="204" w:hanging="108"/>
            </w:pPr>
            <w:r>
              <w:t xml:space="preserve">Der </w:t>
            </w:r>
            <w:r>
              <w:t xml:space="preserve">Leiter</w:t>
            </w:r>
            <w:r/>
          </w:p>
          <w:p>
            <w:pPr>
              <w:pStyle w:val="837"/>
              <w:ind w:left="96"/>
            </w:pPr>
            <w:r>
              <w:t xml:space="preserve">Prof. </w:t>
            </w:r>
            <w:r>
              <w:t xml:space="preserve">Dr. sc. nat. Konstantin</w:t>
            </w:r>
            <w:r>
              <w:t xml:space="preserve"> Knorr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31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515" w:type="dxa"/>
            <w:textDirection w:val="lrTb"/>
            <w:noWrap w:val="false"/>
          </w:tcPr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"Inhalt_01" </w:instrText>
            </w:r>
            <w:r>
              <w:fldChar w:fldCharType="separate"/>
            </w:r>
            <w:r>
              <w:t xml:space="preserve">«Inhalt_01»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"Inhalt_02" </w:instrText>
            </w:r>
            <w:r>
              <w:fldChar w:fldCharType="separate"/>
            </w:r>
            <w:r>
              <w:t xml:space="preserve">«Inhalt_02»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"Inhalt_03" </w:instrText>
            </w:r>
            <w:r>
              <w:fldChar w:fldCharType="separate"/>
            </w:r>
            <w:r>
              <w:t xml:space="preserve">«Inhalt_03»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"Inhalt_04" </w:instrText>
            </w:r>
            <w:r>
              <w:fldChar w:fldCharType="separate"/>
            </w:r>
            <w:r>
              <w:t xml:space="preserve">«Inhalt_04»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"Inhalt_05" </w:instrText>
            </w:r>
            <w:r>
              <w:fldChar w:fldCharType="separate"/>
            </w:r>
            <w:r>
              <w:t xml:space="preserve">«Inhalt_05»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"Inhalt_06" </w:instrText>
            </w:r>
            <w:r>
              <w:fldChar w:fldCharType="separate"/>
            </w:r>
            <w:r>
              <w:t xml:space="preserve">«Inhalt_06»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"Inhalt_07" </w:instrText>
            </w:r>
            <w:r>
              <w:fldChar w:fldCharType="separate"/>
            </w:r>
            <w:r>
              <w:t xml:space="preserve">«Inhalt_07»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"Inhalt_08" </w:instrText>
            </w:r>
            <w:r>
              <w:fldChar w:fldCharType="separate"/>
            </w:r>
            <w:r>
              <w:t xml:space="preserve">«Inhalt_08»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"Inhalt_09" </w:instrText>
            </w:r>
            <w:r>
              <w:fldChar w:fldCharType="separate"/>
            </w:r>
            <w:r>
              <w:t xml:space="preserve">«Inhalt_09»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"Inhalt_10" </w:instrText>
            </w:r>
            <w:r>
              <w:fldChar w:fldCharType="separate"/>
            </w:r>
            <w:r>
              <w:t xml:space="preserve">«Inhalt_10»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"Inhalt_11" </w:instrText>
            </w:r>
            <w:r>
              <w:fldChar w:fldCharType="separate"/>
            </w:r>
            <w:r>
              <w:t xml:space="preserve">«Inhalt_11»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"Inhalt_12" </w:instrText>
            </w:r>
            <w:r>
              <w:fldChar w:fldCharType="separate"/>
            </w:r>
            <w:r>
              <w:t xml:space="preserve">«Inhalt_12»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"Inhalt_13" </w:instrText>
            </w:r>
            <w:r>
              <w:fldChar w:fldCharType="separate"/>
            </w:r>
            <w:r>
              <w:t xml:space="preserve">«Inhalt_13»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"Inhalt_14" </w:instrText>
            </w:r>
            <w:r>
              <w:fldChar w:fldCharType="separate"/>
            </w:r>
            <w:r>
              <w:t xml:space="preserve">«Inhalt_14»</w:t>
            </w:r>
            <w:r>
              <w:fldChar w:fldCharType="end"/>
            </w:r>
            <w:r/>
          </w:p>
          <w:p>
            <w:pPr>
              <w:pStyle w:val="825"/>
              <w:ind w:left="240" w:right="72"/>
            </w:pPr>
            <w:r>
              <w:fldChar w:fldCharType="begin"/>
            </w:r>
            <w:r>
              <w:instrText xml:space="preserve"> MERGEFIELD "Inhalt_15" </w:instrText>
            </w:r>
            <w:r>
              <w:fldChar w:fldCharType="separate"/>
            </w:r>
            <w:r>
              <w:t xml:space="preserve">«Inhalt_15»</w:t>
            </w:r>
            <w:r>
              <w:fldChar w:fldCharType="end"/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00" w:type="dxa"/>
            <w:textDirection w:val="lrTb"/>
            <w:noWrap w:val="false"/>
          </w:tcPr>
          <w:p>
            <w:pPr>
              <w:pStyle w:val="840"/>
              <w:ind w:left="96"/>
            </w:pPr>
            <w:r>
              <w:fldChar w:fldCharType="begin"/>
            </w:r>
            <w:r>
              <w:instrText xml:space="preserve"> MERGEFIELD "LN_01" </w:instrText>
            </w:r>
            <w:r>
              <w:fldChar w:fldCharType="separate"/>
            </w:r>
            <w:r>
              <w:t xml:space="preserve">«LN_01»</w:t>
            </w:r>
            <w:r>
              <w:fldChar w:fldCharType="end"/>
            </w:r>
            <w:r/>
          </w:p>
          <w:p>
            <w:pPr>
              <w:pStyle w:val="840"/>
              <w:ind w:left="96"/>
            </w:pPr>
            <w:r>
              <w:fldChar w:fldCharType="begin"/>
            </w:r>
            <w:r>
              <w:instrText xml:space="preserve"> MERGEFIELD "LN_02" </w:instrText>
            </w:r>
            <w:r>
              <w:fldChar w:fldCharType="separate"/>
            </w:r>
            <w:r>
              <w:t xml:space="preserve">«LN_02»</w:t>
            </w:r>
            <w:r>
              <w:fldChar w:fldCharType="end"/>
            </w:r>
            <w:r/>
          </w:p>
          <w:p>
            <w:pPr>
              <w:pStyle w:val="840"/>
              <w:ind w:left="96"/>
            </w:pPr>
            <w:r>
              <w:fldChar w:fldCharType="begin"/>
            </w:r>
            <w:r>
              <w:instrText xml:space="preserve"> MERGEFIELD "LN_03" </w:instrText>
            </w:r>
            <w:r>
              <w:fldChar w:fldCharType="separate"/>
            </w:r>
            <w:r>
              <w:t xml:space="preserve">«LN_03»</w:t>
            </w:r>
            <w:r>
              <w:fldChar w:fldCharType="end"/>
            </w:r>
            <w:r/>
          </w:p>
          <w:p>
            <w:pPr>
              <w:pStyle w:val="841"/>
              <w:ind w:left="96"/>
            </w:pPr>
            <w:r>
              <w:fldChar w:fldCharType="begin"/>
            </w:r>
            <w:r>
              <w:instrText xml:space="preserve"> MERGEFIELD "Umfang_01" </w:instrText>
            </w:r>
            <w:r>
              <w:fldChar w:fldCharType="separate"/>
            </w:r>
            <w:r>
              <w:t xml:space="preserve">«Umfang_01»</w:t>
            </w:r>
            <w:r>
              <w:fldChar w:fldCharType="end"/>
            </w:r>
            <w:r/>
          </w:p>
          <w:p>
            <w:pPr>
              <w:pStyle w:val="840"/>
              <w:ind w:left="96"/>
            </w:pPr>
            <w:r>
              <w:fldChar w:fldCharType="begin"/>
            </w:r>
            <w:r>
              <w:instrText xml:space="preserve"> MERGEFIELD "Umfang_02" </w:instrText>
            </w:r>
            <w:r>
              <w:fldChar w:fldCharType="separate"/>
            </w:r>
            <w:r>
              <w:t xml:space="preserve">«Umfang_02»</w:t>
            </w:r>
            <w:r>
              <w:fldChar w:fldCharType="end"/>
            </w:r>
            <w:r/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567" w:right="567" w:bottom="567" w:left="567" w:header="567" w:footer="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Segoe UI">
    <w:panose1 w:val="020B0502040504020204"/>
  </w:font>
  <w:font w:name="Univers LT 67 CondensedBold">
    <w:panose1 w:val="02020600000000000000"/>
  </w:font>
  <w:font w:name="Univers LT 65 Bold">
    <w:panose1 w:val="02020600000000000000"/>
  </w:font>
  <w:font w:name="Univers LT 45 Light">
    <w:panose1 w:val="02020600000000000000"/>
  </w:font>
  <w:font w:name="Univers LT 47 CondensedLt">
    <w:panose1 w:val="020206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306020203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2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<wp:simplePos x="0" y="0"/>
              <wp:positionH relativeFrom="column">
                <wp:posOffset>1576070</wp:posOffset>
              </wp:positionH>
              <wp:positionV relativeFrom="paragraph">
                <wp:posOffset>-2822575</wp:posOffset>
              </wp:positionV>
              <wp:extent cx="5217160" cy="2639060"/>
              <wp:effectExtent l="4445" t="0" r="0" b="2540"/>
              <wp:wrapNone/>
              <wp:docPr id="4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7160" cy="2639060"/>
                      </a:xfrm>
                      <a:prstGeom prst="rect">
                        <a:avLst/>
                      </a:prstGeom>
                      <a:solidFill>
                        <a:srgbClr val="C6C6EC"/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Ind w:w="113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5289"/>
                            <w:gridCol w:w="2719"/>
                          </w:tblGrid>
                          <w:tr>
                            <w:trPr/>
                            <w:tc>
                              <w:tcPr>
                                <w:tcW w:w="5289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30"/>
                                  <w:ind w:left="72"/>
                                </w:pPr>
                                <w:r>
                                  <w:t xml:space="preserve">Inhalt des Moduls</w:t>
                                </w:r>
                                <w:r/>
                              </w:p>
                            </w:tc>
                            <w:tc>
                              <w:tcPr>
                                <w:tcW w:w="2719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29"/>
                                  <w:ind w:left="144"/>
                                </w:pPr>
                                <w:r>
                                  <w:t xml:space="preserve">Leistungsnachweise</w:t>
                                </w:r>
                                <w:r/>
                              </w:p>
                              <w:p>
                                <w:pPr>
                                  <w:pStyle w:val="826"/>
                                </w:pPr>
                                <w:r>
                                  <w:t xml:space="preserve">Umfang des Moduls</w:t>
                                </w:r>
                                <w:r/>
                              </w:p>
                            </w:tc>
                          </w:tr>
                        </w:tbl>
                        <w:p>
                          <w:r/>
                          <w:r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58752;o:allowoverlap:true;o:allowincell:true;mso-position-horizontal-relative:text;margin-left:124.1pt;mso-position-horizontal:absolute;mso-position-vertical-relative:text;margin-top:-222.2pt;mso-position-vertical:absolute;width:410.8pt;height:207.8pt;mso-wrap-distance-left:9.0pt;mso-wrap-distance-top:0.0pt;mso-wrap-distance-right:9.0pt;mso-wrap-distance-bottom:0.0pt;v-text-anchor:top;visibility:visible;" fillcolor="#C6C6EC" stroked="f">
              <v:textbox inset="0,0,0,0">
                <w:txbxContent>
                  <w:tbl>
                    <w:tblPr>
                      <w:tblW w:w="0" w:type="auto"/>
                      <w:tblInd w:w="113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A0" w:firstRow="1" w:lastRow="0" w:firstColumn="1" w:lastColumn="0" w:noHBand="0" w:noVBand="0"/>
                    </w:tblPr>
                    <w:tblGrid>
                      <w:gridCol w:w="5289"/>
                      <w:gridCol w:w="2719"/>
                    </w:tblGrid>
                    <w:tr>
                      <w:trPr/>
                      <w:tc>
                        <w:tcPr>
                          <w:tcW w:w="5289" w:type="dxa"/>
                          <w:textDirection w:val="lrTb"/>
                          <w:noWrap w:val="false"/>
                        </w:tcPr>
                        <w:p>
                          <w:pPr>
                            <w:pStyle w:val="830"/>
                            <w:ind w:left="72"/>
                          </w:pPr>
                          <w:r>
                            <w:t xml:space="preserve">Inhalt des Moduls</w:t>
                          </w:r>
                          <w:r/>
                        </w:p>
                      </w:tc>
                      <w:tc>
                        <w:tcPr>
                          <w:tcW w:w="2719" w:type="dxa"/>
                          <w:textDirection w:val="lrTb"/>
                          <w:noWrap w:val="false"/>
                        </w:tcPr>
                        <w:p>
                          <w:pPr>
                            <w:pStyle w:val="829"/>
                            <w:ind w:left="144"/>
                          </w:pPr>
                          <w:r>
                            <w:t xml:space="preserve">Leistungsnachweise</w:t>
                          </w:r>
                          <w:r/>
                        </w:p>
                        <w:p>
                          <w:pPr>
                            <w:pStyle w:val="826"/>
                          </w:pPr>
                          <w:r>
                            <w:t xml:space="preserve">Umfang des Moduls</w:t>
                          </w:r>
                          <w:r/>
                        </w:p>
                      </w:tc>
                    </w:tr>
                  </w:tbl>
                  <w:p>
                    <w:r/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680" behindDoc="0" locked="0" layoutInCell="1" allowOverlap="1">
              <wp:simplePos x="0" y="0"/>
              <wp:positionH relativeFrom="column">
                <wp:posOffset>3810</wp:posOffset>
              </wp:positionH>
              <wp:positionV relativeFrom="paragraph">
                <wp:posOffset>-2841625</wp:posOffset>
              </wp:positionV>
              <wp:extent cx="1529715" cy="2653030"/>
              <wp:effectExtent l="3810" t="0" r="0" b="0"/>
              <wp:wrapNone/>
              <wp:docPr id="5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9715" cy="2653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27"/>
                          </w:pPr>
                          <w:r>
                            <w:t xml:space="preserve">Wissenschaftliche Weiterbildung</w:t>
                          </w:r>
                          <w:r/>
                        </w:p>
                        <w:p>
                          <w:pPr>
                            <w:pStyle w:val="828"/>
                          </w:pPr>
                          <w:r>
                            <w:t xml:space="preserve">Das Fernstudium Informatik ist ein gemeinsames Studienangebot der Fachhochschulen in Rheinland-Pfalz, Hessen und dem Saarland sowie de</w:t>
                          </w:r>
                          <w:r>
                            <w:t xml:space="preserve">s</w:t>
                          </w:r>
                          <w:r>
                            <w:t xml:space="preserve"> </w:t>
                          </w:r>
                          <w:r>
                            <w:br/>
                            <w:t xml:space="preserve">zfh – Zentrum für Fernstudien im Hochschulverbund.</w:t>
                          </w:r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55680;o:allowoverlap:true;o:allowincell:true;mso-position-horizontal-relative:text;margin-left:0.3pt;mso-position-horizontal:absolute;mso-position-vertical-relative:text;margin-top:-223.8pt;mso-position-vertical:absolute;width:120.4pt;height:208.9pt;mso-wrap-distance-left:9.0pt;mso-wrap-distance-top:0.0pt;mso-wrap-distance-right:9.0pt;mso-wrap-distance-bottom:0.0pt;v-text-anchor:top;visibility:visible;" filled="f" stroked="f">
              <v:textbox inset="0,0,0,0">
                <w:txbxContent>
                  <w:p>
                    <w:pPr>
                      <w:pStyle w:val="827"/>
                    </w:pPr>
                    <w:r>
                      <w:t xml:space="preserve">Wissenschaftliche Weiterbildung</w:t>
                    </w:r>
                    <w:r/>
                  </w:p>
                  <w:p>
                    <w:pPr>
                      <w:pStyle w:val="828"/>
                    </w:pPr>
                    <w:r>
                      <w:t xml:space="preserve">Das Fernstudium Informatik ist ein gemeinsames Studienangebot der Fachhochschulen in Rheinland-Pfalz, Hessen und dem Saarland sowie de</w:t>
                    </w:r>
                    <w:r>
                      <w:t xml:space="preserve">s</w:t>
                    </w:r>
                    <w:r>
                      <w:t xml:space="preserve"> </w:t>
                    </w:r>
                    <w:r>
                      <w:br/>
                      <w:t xml:space="preserve">zfh – Zentrum für Fernstudien im Hochschulverbund.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65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-2837815</wp:posOffset>
              </wp:positionV>
              <wp:extent cx="1529715" cy="2653665"/>
              <wp:effectExtent l="0" t="635" r="3810" b="3175"/>
              <wp:wrapNone/>
              <wp:docPr id="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1529715" cy="2653665"/>
                      </a:xfrm>
                      <a:prstGeom prst="rect">
                        <a:avLst/>
                      </a:prstGeom>
                      <a:solidFill>
                        <a:srgbClr val="333399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1" type="#_x0000_t1" style="position:absolute;z-index:251654656;o:allowoverlap:true;o:allowincell:true;mso-position-horizontal-relative:text;margin-left:0.0pt;mso-position-horizontal:absolute;mso-position-vertical-relative:text;margin-top:-223.4pt;mso-position-vertical:absolute;width:120.4pt;height:208.9pt;mso-wrap-distance-left:9.0pt;mso-wrap-distance-top:0.0pt;mso-wrap-distance-right:9.0pt;mso-wrap-distance-bottom:0.0pt;flip:y;visibility:visible;" fillcolor="#333399" stroked="f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<wp:simplePos x="0" y="0"/>
              <wp:positionH relativeFrom="column">
                <wp:posOffset>-46990</wp:posOffset>
              </wp:positionH>
              <wp:positionV relativeFrom="paragraph">
                <wp:posOffset>-2853055</wp:posOffset>
              </wp:positionV>
              <wp:extent cx="1684655" cy="7620"/>
              <wp:effectExtent l="19685" t="23495" r="19685" b="1651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684655" cy="7620"/>
                      </a:xfrm>
                      <a:prstGeom prst="line">
                        <a:avLst/>
                      </a:prstGeom>
                      <a:noFill/>
                      <a:ln w="317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6" o:spid="_x0000_s6" style="position:absolute;left:0;text-align:left;z-index:251659776;mso-wrap-distance-left:9.0pt;mso-wrap-distance-top:0.0pt;mso-wrap-distance-right:9.0pt;mso-wrap-distance-bottom:0.0pt;visibility:visible;" from="-3.7pt,-224.6pt" to="129.0pt,-224.0pt" filled="f" strokecolor="#FFFFFF" strokeweight="2.50pt"/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column">
                <wp:posOffset>4240530</wp:posOffset>
              </wp:positionH>
              <wp:positionV relativeFrom="paragraph">
                <wp:posOffset>-160020</wp:posOffset>
              </wp:positionV>
              <wp:extent cx="2529840" cy="1438910"/>
              <wp:effectExtent l="0" t="0" r="0" b="8890"/>
              <wp:wrapNone/>
              <wp:docPr id="1" name="Grafik 9" descr="L:\Betrieb\Oeffentlichkeitsarbeit\Logos\Logo_Fernstudiengang\Neu\zfh_Informatik_RGB_51_51_15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rafik 12" descr="L:\Betrieb\Oeffentlichkeitsarbeit\Logos\Logo_Fernstudiengang\Neu\zfh_Informatik_RGB_51_51_153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529839" cy="143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7728;o:allowoverlap:true;o:allowincell:true;mso-position-horizontal-relative:text;margin-left:333.9pt;mso-position-horizontal:absolute;mso-position-vertical-relative:text;margin-top:-12.6pt;mso-position-vertical:absolute;width:199.2pt;height:113.3pt;mso-wrap-distance-left:9.0pt;mso-wrap-distance-top:0.0pt;mso-wrap-distance-right:9.0pt;mso-wrap-distance-bottom:0.0pt;" stroked="f">
              <v:path textboxrect="0,0,0,0"/>
              <v:imagedata r:id="rId1" o:title="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130810</wp:posOffset>
              </wp:positionV>
              <wp:extent cx="1530985" cy="7140575"/>
              <wp:effectExtent l="0" t="0" r="2540" b="0"/>
              <wp:wrapNone/>
              <wp:docPr id="2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0985" cy="7140575"/>
                      </a:xfrm>
                      <a:prstGeom prst="rect">
                        <a:avLst/>
                      </a:prstGeom>
                      <a:solidFill>
                        <a:srgbClr val="E2E2F6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-251660800;o:allowoverlap:true;o:allowincell:true;mso-position-horizontal-relative:text;margin-left:0.0pt;mso-position-horizontal:absolute;mso-position-vertical-relative:text;margin-top:10.3pt;mso-position-vertical:absolute;width:120.5pt;height:562.2pt;mso-wrap-distance-left:9.0pt;mso-wrap-distance-top:0.0pt;mso-wrap-distance-right:9.0pt;mso-wrap-distance-bottom:0.0pt;visibility:visible;" fillcolor="#E2E2F6" stroked="f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704" behindDoc="0" locked="0" layoutInCell="1" allowOverlap="1">
              <wp:simplePos x="0" y="0"/>
              <wp:positionH relativeFrom="column">
                <wp:posOffset>-100965</wp:posOffset>
              </wp:positionH>
              <wp:positionV relativeFrom="paragraph">
                <wp:posOffset>-237490</wp:posOffset>
              </wp:positionV>
              <wp:extent cx="3505200" cy="1026160"/>
              <wp:effectExtent l="3810" t="635" r="0" b="1905"/>
              <wp:wrapNone/>
              <wp:docPr id="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199" cy="1026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Univers LT 67 CondensedBold" w:hAnsi="Univers LT 67 CondensedBold"/>
                              <w:color w:val="333399"/>
                              <w:sz w:val="112"/>
                              <w:szCs w:val="112"/>
                            </w:rPr>
                          </w:pPr>
                          <w:r>
                            <w:rPr>
                              <w:rFonts w:ascii="Univers LT 67 CondensedBold" w:hAnsi="Univers LT 67 CondensedBold"/>
                              <w:color w:val="333399"/>
                              <w:sz w:val="112"/>
                              <w:szCs w:val="112"/>
                            </w:rPr>
                            <w:t xml:space="preserve">Zertifikat</w:t>
                          </w:r>
                          <w:r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56704;o:allowoverlap:true;o:allowincell:true;mso-position-horizontal-relative:text;margin-left:-7.9pt;mso-position-horizontal:absolute;mso-position-vertical-relative:text;margin-top:-18.7pt;mso-position-vertical:absolute;width:276.0pt;height:80.8pt;mso-wrap-distance-left:9.0pt;mso-wrap-distance-top:0.0pt;mso-wrap-distance-right:9.0pt;mso-wrap-distance-bottom:0.0pt;v-text-anchor:top;visibility:visible;" filled="f" stroked="f">
              <v:textbox inset="0,0,0,0">
                <w:txbxContent>
                  <w:p>
                    <w:pPr>
                      <w:rPr>
                        <w:rFonts w:ascii="Univers LT 67 CondensedBold" w:hAnsi="Univers LT 67 CondensedBold"/>
                        <w:color w:val="333399"/>
                        <w:sz w:val="112"/>
                        <w:szCs w:val="112"/>
                      </w:rPr>
                    </w:pPr>
                    <w:r>
                      <w:rPr>
                        <w:rFonts w:ascii="Univers LT 67 CondensedBold" w:hAnsi="Univers LT 67 CondensedBold"/>
                        <w:color w:val="333399"/>
                        <w:sz w:val="112"/>
                        <w:szCs w:val="112"/>
                      </w:rPr>
                      <w:t xml:space="preserve">Zertifikat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92" w:hanging="360"/>
        <w:tabs>
          <w:tab w:val="num" w:pos="1492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6" w:hanging="360"/>
        <w:tabs>
          <w:tab w:val="num" w:pos="926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3" w:hanging="360"/>
        <w:tabs>
          <w:tab w:val="num" w:pos="643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92" w:hanging="360"/>
        <w:tabs>
          <w:tab w:val="num" w:pos="1492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09" w:hanging="360"/>
        <w:tabs>
          <w:tab w:val="num" w:pos="1209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6" w:hanging="360"/>
        <w:tabs>
          <w:tab w:val="num" w:pos="926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65" w:hanging="360"/>
        <w:tabs>
          <w:tab w:val="num" w:pos="665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85" w:hanging="360"/>
        <w:tabs>
          <w:tab w:val="num" w:pos="1385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05" w:hanging="360"/>
        <w:tabs>
          <w:tab w:val="num" w:pos="2105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25" w:hanging="360"/>
        <w:tabs>
          <w:tab w:val="num" w:pos="2825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45" w:hanging="360"/>
        <w:tabs>
          <w:tab w:val="num" w:pos="3545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65" w:hanging="360"/>
        <w:tabs>
          <w:tab w:val="num" w:pos="4265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85" w:hanging="360"/>
        <w:tabs>
          <w:tab w:val="num" w:pos="4985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05" w:hanging="360"/>
        <w:tabs>
          <w:tab w:val="num" w:pos="5705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25" w:hanging="360"/>
        <w:tabs>
          <w:tab w:val="num" w:pos="6425" w:leader="none"/>
        </w:tabs>
      </w:pPr>
      <w:rPr>
        <w:rFonts w:hint="default" w:ascii="Wingdings" w:hAnsi="Wingdings"/>
      </w:r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-DE" w:eastAsia="de-DE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817"/>
    <w:next w:val="817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818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817"/>
    <w:next w:val="817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818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817"/>
    <w:next w:val="817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818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817"/>
    <w:next w:val="817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818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817"/>
    <w:next w:val="817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818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817"/>
    <w:next w:val="817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818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817"/>
    <w:next w:val="817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818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817"/>
    <w:next w:val="817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818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817"/>
    <w:next w:val="817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818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0">
    <w:name w:val="List Paragraph"/>
    <w:basedOn w:val="817"/>
    <w:uiPriority w:val="34"/>
    <w:qFormat/>
    <w:pPr>
      <w:contextualSpacing/>
      <w:ind w:left="720"/>
    </w:p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817"/>
    <w:next w:val="817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818"/>
    <w:link w:val="33"/>
    <w:uiPriority w:val="10"/>
    <w:rPr>
      <w:sz w:val="48"/>
      <w:szCs w:val="48"/>
    </w:rPr>
  </w:style>
  <w:style w:type="paragraph" w:styleId="35">
    <w:name w:val="Subtitle"/>
    <w:basedOn w:val="817"/>
    <w:next w:val="817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818"/>
    <w:link w:val="35"/>
    <w:uiPriority w:val="11"/>
    <w:rPr>
      <w:sz w:val="24"/>
      <w:szCs w:val="24"/>
    </w:rPr>
  </w:style>
  <w:style w:type="paragraph" w:styleId="37">
    <w:name w:val="Quote"/>
    <w:basedOn w:val="817"/>
    <w:next w:val="817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817"/>
    <w:next w:val="817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character" w:styleId="42">
    <w:name w:val="Header Char"/>
    <w:basedOn w:val="818"/>
    <w:link w:val="821"/>
    <w:uiPriority w:val="99"/>
  </w:style>
  <w:style w:type="character" w:styleId="44">
    <w:name w:val="Footer Char"/>
    <w:basedOn w:val="818"/>
    <w:link w:val="822"/>
    <w:uiPriority w:val="99"/>
  </w:style>
  <w:style w:type="paragraph" w:styleId="45">
    <w:name w:val="Caption"/>
    <w:basedOn w:val="817"/>
    <w:next w:val="8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822"/>
    <w:uiPriority w:val="99"/>
  </w:style>
  <w:style w:type="table" w:styleId="47">
    <w:name w:val="Table Grid"/>
    <w:basedOn w:val="8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7">
    <w:name w:val="List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8">
    <w:name w:val="List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9">
    <w:name w:val="List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0">
    <w:name w:val="List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1">
    <w:name w:val="List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2">
    <w:name w:val="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4">
    <w:name w:val="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5">
    <w:name w:val="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6">
    <w:name w:val="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7">
    <w:name w:val="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8">
    <w:name w:val="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9">
    <w:name w:val="Bordered &amp; 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1">
    <w:name w:val="Bordered &amp; 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">
    <w:name w:val="Bordered &amp; 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">
    <w:name w:val="Bordered &amp; 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4">
    <w:name w:val="Bordered &amp; 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5">
    <w:name w:val="Bordered &amp; 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6">
    <w:name w:val="Bordered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817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818"/>
    <w:uiPriority w:val="99"/>
    <w:unhideWhenUsed/>
    <w:rPr>
      <w:vertAlign w:val="superscript"/>
    </w:rPr>
  </w:style>
  <w:style w:type="paragraph" w:styleId="177">
    <w:name w:val="endnote text"/>
    <w:basedOn w:val="817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818"/>
    <w:uiPriority w:val="99"/>
    <w:semiHidden/>
    <w:unhideWhenUsed/>
    <w:rPr>
      <w:vertAlign w:val="superscript"/>
    </w:rPr>
  </w:style>
  <w:style w:type="paragraph" w:styleId="180">
    <w:name w:val="toc 1"/>
    <w:basedOn w:val="817"/>
    <w:next w:val="817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817"/>
    <w:next w:val="817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817"/>
    <w:next w:val="817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817"/>
    <w:next w:val="817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817"/>
    <w:next w:val="817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817"/>
    <w:next w:val="817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817"/>
    <w:next w:val="817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817"/>
    <w:next w:val="817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817"/>
    <w:next w:val="817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817"/>
    <w:next w:val="817"/>
    <w:uiPriority w:val="99"/>
    <w:unhideWhenUsed/>
    <w:pPr>
      <w:spacing w:after="0" w:afterAutospacing="0"/>
    </w:pPr>
  </w:style>
  <w:style w:type="paragraph" w:styleId="817" w:default="1">
    <w:name w:val="Normal"/>
    <w:qFormat/>
    <w:rPr>
      <w:rFonts w:ascii="Univers LT 47 CondensedLt" w:hAnsi="Univers LT 47 CondensedLt"/>
      <w:sz w:val="24"/>
      <w:szCs w:val="24"/>
    </w:rPr>
  </w:style>
  <w:style w:type="character" w:styleId="818" w:default="1">
    <w:name w:val="Default Paragraph Font"/>
    <w:uiPriority w:val="1"/>
    <w:semiHidden/>
    <w:unhideWhenUsed/>
  </w:style>
  <w:style w:type="table" w:styleId="8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0" w:default="1">
    <w:name w:val="No List"/>
    <w:uiPriority w:val="99"/>
    <w:semiHidden/>
    <w:unhideWhenUsed/>
  </w:style>
  <w:style w:type="paragraph" w:styleId="821">
    <w:name w:val="Header"/>
    <w:basedOn w:val="817"/>
    <w:pPr>
      <w:tabs>
        <w:tab w:val="center" w:pos="4536" w:leader="none"/>
        <w:tab w:val="right" w:pos="9072" w:leader="none"/>
      </w:tabs>
    </w:pPr>
  </w:style>
  <w:style w:type="paragraph" w:styleId="822">
    <w:name w:val="Footer"/>
    <w:basedOn w:val="817"/>
    <w:pPr>
      <w:tabs>
        <w:tab w:val="center" w:pos="4536" w:leader="none"/>
        <w:tab w:val="right" w:pos="9072" w:leader="none"/>
      </w:tabs>
    </w:pPr>
  </w:style>
  <w:style w:type="paragraph" w:styleId="823" w:customStyle="1">
    <w:name w:val="Hochschule"/>
    <w:basedOn w:val="817"/>
    <w:pPr>
      <w:ind w:left="20" w:right="20"/>
      <w:jc w:val="center"/>
      <w:spacing w:before="940"/>
    </w:pPr>
    <w:rPr>
      <w:rFonts w:ascii="Univers LT 65 Bold" w:hAnsi="Univers LT 65 Bold"/>
      <w:color w:val="333399"/>
    </w:rPr>
  </w:style>
  <w:style w:type="paragraph" w:styleId="824" w:customStyle="1">
    <w:name w:val="Ausstellungsdatum"/>
    <w:basedOn w:val="817"/>
    <w:pPr>
      <w:ind w:left="20" w:right="20"/>
      <w:jc w:val="center"/>
      <w:spacing w:before="1540" w:after="840"/>
    </w:pPr>
    <w:rPr>
      <w:rFonts w:ascii="Univers LT 65 Bold" w:hAnsi="Univers LT 65 Bold"/>
      <w:color w:val="333399"/>
      <w:sz w:val="20"/>
    </w:rPr>
  </w:style>
  <w:style w:type="paragraph" w:styleId="825" w:customStyle="1">
    <w:name w:val="Formatvorlage DS_Text_links + Links:  11 ch Rechts:  03 ch"/>
    <w:basedOn w:val="839"/>
    <w:pPr>
      <w:ind w:left="100"/>
    </w:pPr>
  </w:style>
  <w:style w:type="paragraph" w:styleId="826" w:customStyle="1">
    <w:name w:val="DS_Überschrift3"/>
    <w:basedOn w:val="830"/>
    <w:pPr>
      <w:ind w:left="170"/>
    </w:pPr>
  </w:style>
  <w:style w:type="paragraph" w:styleId="827" w:customStyle="1">
    <w:name w:val="WissWeiter_Überschrift"/>
    <w:basedOn w:val="817"/>
    <w:pPr>
      <w:jc w:val="center"/>
      <w:spacing w:before="80" w:after="380"/>
    </w:pPr>
    <w:rPr>
      <w:rFonts w:ascii="Univers LT 65 Bold" w:hAnsi="Univers LT 65 Bold"/>
      <w:color w:val="ffffff"/>
      <w:sz w:val="20"/>
      <w:szCs w:val="20"/>
    </w:rPr>
  </w:style>
  <w:style w:type="paragraph" w:styleId="828" w:customStyle="1">
    <w:name w:val="WissWeiter_Text"/>
    <w:basedOn w:val="827"/>
    <w:pPr>
      <w:spacing w:before="0" w:after="0"/>
    </w:pPr>
    <w:rPr>
      <w:rFonts w:ascii="Univers LT 45 Light" w:hAnsi="Univers LT 45 Light"/>
    </w:rPr>
  </w:style>
  <w:style w:type="paragraph" w:styleId="829" w:customStyle="1">
    <w:name w:val="DS_Überschrift2"/>
    <w:basedOn w:val="830"/>
    <w:pPr>
      <w:ind w:left="60"/>
      <w:spacing w:after="1040"/>
    </w:pPr>
  </w:style>
  <w:style w:type="paragraph" w:styleId="830" w:customStyle="1">
    <w:name w:val="DS_Überschrift1"/>
    <w:pPr>
      <w:spacing w:before="120"/>
    </w:pPr>
    <w:rPr>
      <w:rFonts w:ascii="Univers LT 67 CondensedBold" w:hAnsi="Univers LT 67 CondensedBold"/>
      <w:color w:val="333399"/>
    </w:rPr>
  </w:style>
  <w:style w:type="paragraph" w:styleId="831" w:customStyle="1">
    <w:name w:val="Text_12pt"/>
    <w:basedOn w:val="817"/>
    <w:pPr>
      <w:ind w:left="95"/>
    </w:pPr>
  </w:style>
  <w:style w:type="paragraph" w:styleId="832" w:customStyle="1">
    <w:name w:val="Text_12pt_Zeile1"/>
    <w:basedOn w:val="817"/>
    <w:pPr>
      <w:ind w:left="95"/>
      <w:spacing w:before="3000"/>
    </w:pPr>
  </w:style>
  <w:style w:type="paragraph" w:styleId="833" w:customStyle="1">
    <w:name w:val="Text_18pt"/>
    <w:basedOn w:val="817"/>
    <w:pPr>
      <w:ind w:left="228"/>
    </w:pPr>
    <w:rPr>
      <w:sz w:val="36"/>
      <w:szCs w:val="36"/>
    </w:rPr>
  </w:style>
  <w:style w:type="paragraph" w:styleId="834" w:customStyle="1">
    <w:name w:val="Text_18pt_letzteZeile"/>
    <w:basedOn w:val="817"/>
    <w:pPr>
      <w:ind w:left="228"/>
      <w:spacing w:after="1440"/>
    </w:pPr>
    <w:rPr>
      <w:sz w:val="36"/>
      <w:szCs w:val="36"/>
    </w:rPr>
  </w:style>
  <w:style w:type="paragraph" w:styleId="835" w:customStyle="1">
    <w:name w:val="Unterzeichner1"/>
    <w:basedOn w:val="817"/>
    <w:pPr>
      <w:ind w:left="149" w:right="95" w:hanging="54"/>
    </w:pPr>
    <w:rPr>
      <w:sz w:val="20"/>
      <w:szCs w:val="20"/>
    </w:rPr>
  </w:style>
  <w:style w:type="paragraph" w:styleId="836" w:customStyle="1">
    <w:name w:val="Unterzeichner2"/>
    <w:basedOn w:val="817"/>
    <w:pPr>
      <w:ind w:left="149" w:right="95" w:hanging="54"/>
      <w:spacing w:before="1080"/>
    </w:pPr>
    <w:rPr>
      <w:sz w:val="20"/>
      <w:szCs w:val="20"/>
    </w:rPr>
  </w:style>
  <w:style w:type="paragraph" w:styleId="837" w:customStyle="1">
    <w:name w:val="Unterzeichner3"/>
    <w:basedOn w:val="817"/>
    <w:pPr>
      <w:ind w:left="40"/>
      <w:spacing w:before="1320"/>
    </w:pPr>
    <w:rPr>
      <w:sz w:val="20"/>
      <w:szCs w:val="20"/>
    </w:rPr>
  </w:style>
  <w:style w:type="paragraph" w:styleId="838" w:customStyle="1">
    <w:name w:val="Unterzeichner4"/>
    <w:basedOn w:val="835"/>
    <w:pPr>
      <w:ind w:left="40" w:right="0" w:firstLine="0"/>
    </w:pPr>
  </w:style>
  <w:style w:type="paragraph" w:styleId="839" w:customStyle="1">
    <w:name w:val="DS_Text_links"/>
    <w:basedOn w:val="817"/>
    <w:pPr>
      <w:ind w:left="110" w:right="30"/>
    </w:pPr>
    <w:rPr>
      <w:sz w:val="20"/>
      <w:szCs w:val="20"/>
    </w:rPr>
  </w:style>
  <w:style w:type="paragraph" w:styleId="840" w:customStyle="1">
    <w:name w:val="DS_Text_rechts"/>
    <w:basedOn w:val="817"/>
    <w:pPr>
      <w:ind w:left="40"/>
    </w:pPr>
    <w:rPr>
      <w:sz w:val="20"/>
      <w:szCs w:val="20"/>
    </w:rPr>
  </w:style>
  <w:style w:type="paragraph" w:styleId="841" w:customStyle="1">
    <w:name w:val="DS_Text_rechts_Zeile1"/>
    <w:basedOn w:val="840"/>
    <w:pPr>
      <w:spacing w:before="480"/>
    </w:pPr>
  </w:style>
  <w:style w:type="paragraph" w:styleId="842">
    <w:name w:val="Balloon Text"/>
    <w:basedOn w:val="817"/>
    <w:link w:val="843"/>
    <w:semiHidden/>
    <w:unhideWhenUsed/>
    <w:rPr>
      <w:rFonts w:ascii="Segoe UI" w:hAnsi="Segoe UI" w:cs="Segoe UI"/>
      <w:sz w:val="18"/>
      <w:szCs w:val="18"/>
    </w:rPr>
  </w:style>
  <w:style w:type="character" w:styleId="843" w:customStyle="1">
    <w:name w:val="Sprechblasentext Zchn"/>
    <w:basedOn w:val="818"/>
    <w:link w:val="842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ONLYOFFICE/7.2.1.34</Application>
  <Company>FH Trier</Company>
  <DocSecurity>0</DocSecurity>
  <HyperlinksChanged>false</HyperlinksChanged>
  <LinksUpToDate>false</LinksUpToDate>
  <ScaleCrop>false</ScaleCrop>
  <SharedDoc>false</SharedDoc>
  <Template>Einzelzertifikat_final_mit Serienfeldern_abWS1819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Hochschule für Technik und Wirtschaft des Saarlandes</dc:title>
  <dc:creator>Romy Thomm</dc:creator>
  <cp:lastModifiedBy>Anonym</cp:lastModifiedBy>
  <cp:revision>7</cp:revision>
  <dcterms:created xsi:type="dcterms:W3CDTF">2021-01-31T12:14:00Z</dcterms:created>
  <dcterms:modified xsi:type="dcterms:W3CDTF">2022-11-25T11:35:26Z</dcterms:modified>
</cp:coreProperties>
</file>